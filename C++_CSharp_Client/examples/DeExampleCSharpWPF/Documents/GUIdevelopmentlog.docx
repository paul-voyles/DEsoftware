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484" w:rsidRDefault="003A2841">
      <w:pPr>
        <w:pStyle w:val="Title"/>
        <w:rPr>
          <w:rFonts w:hint="eastAsia"/>
          <w:lang w:eastAsia="zh-CN"/>
        </w:rPr>
      </w:pPr>
      <w:r>
        <w:t xml:space="preserve">Image </w:t>
      </w:r>
      <w:r w:rsidR="000C12B2">
        <w:t>Acquisition Software Development</w:t>
      </w:r>
    </w:p>
    <w:p w:rsidR="00DF17C3" w:rsidRDefault="00DF17C3" w:rsidP="00DF17C3">
      <w:pPr>
        <w:pStyle w:val="Heading1"/>
        <w:rPr>
          <w:lang w:eastAsia="zh-CN"/>
        </w:rPr>
      </w:pPr>
      <w:r>
        <w:rPr>
          <w:lang w:eastAsia="zh-CN"/>
        </w:rPr>
        <w:t>DE server functions</w:t>
      </w:r>
    </w:p>
    <w:p w:rsidR="00DF17C3" w:rsidRPr="00DF17C3" w:rsidRDefault="00DF17C3" w:rsidP="00DF17C3">
      <w:pPr>
        <w:rPr>
          <w:lang w:eastAsia="zh-CN"/>
        </w:rPr>
      </w:pPr>
      <w:bookmarkStart w:id="0" w:name="_GoBack"/>
      <w:bookmarkEnd w:id="0"/>
    </w:p>
    <w:p w:rsidR="00855982" w:rsidRPr="00855982" w:rsidRDefault="000C12B2" w:rsidP="00855982">
      <w:pPr>
        <w:pStyle w:val="Heading1"/>
      </w:pPr>
      <w:r>
        <w:rPr>
          <w:lang w:eastAsia="zh-CN"/>
        </w:rPr>
        <w:t>Software from others</w:t>
      </w:r>
    </w:p>
    <w:p w:rsidR="00855982" w:rsidRDefault="000C12B2" w:rsidP="000C12B2">
      <w:pPr>
        <w:pStyle w:val="ListParagraph"/>
        <w:numPr>
          <w:ilvl w:val="0"/>
          <w:numId w:val="31"/>
        </w:numPr>
      </w:pPr>
      <w:r>
        <w:t xml:space="preserve">Cornell software include an image panel on the left side with a user determined detector range on the right side. </w:t>
      </w:r>
      <w:r w:rsidR="00DF17C3">
        <w:t>They use a fraction with starting point to determine the scan region, the software is not connected to scan system, detector itself would generate signals to control scan system. Data size generated for each time is around 1GB with 100*100 scan points each with 128*128 px image. The whole system is developed on python.</w:t>
      </w:r>
    </w:p>
    <w:p w:rsidR="00DF17C3" w:rsidRPr="00855982" w:rsidRDefault="00DF17C3" w:rsidP="000C12B2">
      <w:pPr>
        <w:pStyle w:val="ListParagraph"/>
        <w:numPr>
          <w:ilvl w:val="0"/>
          <w:numId w:val="31"/>
        </w:numPr>
      </w:pPr>
      <w:r>
        <w:t>PNDetector together with JEOL have also developed a GUI for their pixelated detector. Their detector can do DPC with user defined two part of the segmented detector.</w:t>
      </w:r>
    </w:p>
    <w:sectPr w:rsidR="00DF17C3" w:rsidRPr="00855982" w:rsidSect="00855982">
      <w:footerReference w:type="defaul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7E2F" w:rsidRDefault="00817E2F" w:rsidP="00855982">
      <w:pPr>
        <w:spacing w:after="0" w:line="240" w:lineRule="auto"/>
      </w:pPr>
      <w:r>
        <w:separator/>
      </w:r>
    </w:p>
  </w:endnote>
  <w:endnote w:type="continuationSeparator" w:id="0">
    <w:p w:rsidR="00817E2F" w:rsidRDefault="00817E2F"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759961"/>
      <w:docPartObj>
        <w:docPartGallery w:val="Page Numbers (Bottom of Page)"/>
        <w:docPartUnique/>
      </w:docPartObj>
    </w:sdtPr>
    <w:sdtEndPr>
      <w:rPr>
        <w:noProof/>
      </w:rPr>
    </w:sdtEndPr>
    <w:sdtContent>
      <w:p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7E2F" w:rsidRDefault="00817E2F" w:rsidP="00855982">
      <w:pPr>
        <w:spacing w:after="0" w:line="240" w:lineRule="auto"/>
      </w:pPr>
      <w:r>
        <w:separator/>
      </w:r>
    </w:p>
  </w:footnote>
  <w:footnote w:type="continuationSeparator" w:id="0">
    <w:p w:rsidR="00817E2F" w:rsidRDefault="00817E2F"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2F1358F"/>
    <w:multiLevelType w:val="hybridMultilevel"/>
    <w:tmpl w:val="BBC4D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C1DA9"/>
    <w:multiLevelType w:val="hybridMultilevel"/>
    <w:tmpl w:val="45D6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0"/>
  </w:num>
  <w:num w:numId="14">
    <w:abstractNumId w:val="17"/>
  </w:num>
  <w:num w:numId="15">
    <w:abstractNumId w:val="11"/>
  </w:num>
  <w:num w:numId="16">
    <w:abstractNumId w:val="12"/>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3"/>
  </w:num>
  <w:num w:numId="28">
    <w:abstractNumId w:val="15"/>
  </w:num>
  <w:num w:numId="29">
    <w:abstractNumId w:val="16"/>
  </w:num>
  <w:num w:numId="30">
    <w:abstractNumId w:val="19"/>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DF8"/>
    <w:rsid w:val="000C12B2"/>
    <w:rsid w:val="001D4362"/>
    <w:rsid w:val="003A2841"/>
    <w:rsid w:val="007833A7"/>
    <w:rsid w:val="00817E2F"/>
    <w:rsid w:val="00855982"/>
    <w:rsid w:val="00A10484"/>
    <w:rsid w:val="00DF17C3"/>
    <w:rsid w:val="00E14DF8"/>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E6D7"/>
  <w15:chartTrackingRefBased/>
  <w15:docId w15:val="{EC453E34-3C8B-4F0A-8B12-0B039560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0C12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nyu\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65F"/>
    <w:rsid w:val="00395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C3D25CDAB745D2B86178E49189032E">
    <w:name w:val="57C3D25CDAB745D2B86178E49189032E"/>
  </w:style>
  <w:style w:type="paragraph" w:customStyle="1" w:styleId="816BC65014444042951229352D277191">
    <w:name w:val="816BC65014444042951229352D277191"/>
  </w:style>
  <w:style w:type="paragraph" w:customStyle="1" w:styleId="610887FC39AC457CB85F06F4745E6E5E">
    <w:name w:val="610887FC39AC457CB85F06F4745E6E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2542</TotalTime>
  <Pages>1</Pages>
  <Words>101</Words>
  <Characters>581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Chenyu Zhang</dc:creator>
  <cp:lastModifiedBy>Chenyu Zhang</cp:lastModifiedBy>
  <cp:revision>1</cp:revision>
  <dcterms:created xsi:type="dcterms:W3CDTF">2017-08-12T21:35:00Z</dcterms:created>
  <dcterms:modified xsi:type="dcterms:W3CDTF">2017-08-14T18:37:00Z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